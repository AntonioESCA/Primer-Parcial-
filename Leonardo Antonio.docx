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E286E3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500513C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B8CFD3C" wp14:editId="7ADBD670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966F52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B8CFD3C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66966F52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839471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869CE9F" w14:textId="236506E9" w:rsidR="003D1B71" w:rsidRPr="00665F95" w:rsidRDefault="00837C31" w:rsidP="00310F17">
            <w:pPr>
              <w:pStyle w:val="Ttulo"/>
            </w:pPr>
            <w:r>
              <w:t>Leonardo Antonio</w:t>
            </w:r>
            <w:r w:rsidR="003D1B71" w:rsidRPr="00665F95">
              <w:rPr>
                <w:lang w:bidi="es-ES"/>
              </w:rPr>
              <w:br/>
            </w:r>
            <w:r>
              <w:t>Rubio Cordova</w:t>
            </w:r>
          </w:p>
        </w:tc>
      </w:tr>
      <w:tr w:rsidR="003D1B71" w:rsidRPr="00CA16E3" w14:paraId="07EB7E8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01A4179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A4EAFF2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87C5D9661174D1292813228F79B1BF7"/>
              </w:placeholder>
              <w:temporary/>
              <w15:appearance w15:val="hidden"/>
            </w:sdtPr>
            <w:sdtEndPr/>
            <w:sdtContent>
              <w:p w14:paraId="67C0D3D1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6B8AF142" w14:textId="029427FA" w:rsidR="003D1B71" w:rsidRPr="00665F95" w:rsidRDefault="00837C31" w:rsidP="00665F95">
            <w:pPr>
              <w:pStyle w:val="Fechas"/>
              <w:spacing w:line="216" w:lineRule="auto"/>
            </w:pPr>
            <w:r>
              <w:t>15 septiembre 2024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15 abril 2025</w:t>
            </w:r>
          </w:p>
          <w:p w14:paraId="4C56663D" w14:textId="1FA65E80" w:rsidR="003D1B71" w:rsidRPr="00665F95" w:rsidRDefault="00837C31" w:rsidP="00665F95">
            <w:pPr>
              <w:pStyle w:val="Experiencia"/>
              <w:spacing w:line="216" w:lineRule="auto"/>
            </w:pPr>
            <w:r>
              <w:t>Administrador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Empleado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proofErr w:type="spellStart"/>
            <w:r>
              <w:t>CeCyt</w:t>
            </w:r>
            <w:proofErr w:type="spellEnd"/>
            <w:r>
              <w:t xml:space="preserve"> 14</w:t>
            </w:r>
          </w:p>
          <w:p w14:paraId="5C13339E" w14:textId="1DC96414" w:rsidR="003D1B71" w:rsidRDefault="00837C31" w:rsidP="00665F95">
            <w:pPr>
              <w:spacing w:line="216" w:lineRule="auto"/>
            </w:pPr>
            <w:r>
              <w:t>Estaba a cargo de todos los comprobantes de la escuela</w:t>
            </w:r>
            <w:r w:rsidR="000167C7">
              <w:t xml:space="preserve">, atendía a compañeros de la escuela que tuvieran duda o quisieran hacer un tramite dentro de mi unidad </w:t>
            </w:r>
          </w:p>
          <w:p w14:paraId="3E1A8568" w14:textId="77777777" w:rsidR="000167C7" w:rsidRDefault="000167C7" w:rsidP="000167C7">
            <w:pPr>
              <w:pStyle w:val="Experiencia"/>
              <w:spacing w:line="216" w:lineRule="auto"/>
            </w:pPr>
          </w:p>
          <w:p w14:paraId="7472BF37" w14:textId="1DEB1907" w:rsidR="000167C7" w:rsidRPr="00665F95" w:rsidRDefault="000167C7" w:rsidP="000167C7">
            <w:pPr>
              <w:pStyle w:val="Experiencia"/>
              <w:spacing w:line="216" w:lineRule="auto"/>
            </w:pPr>
            <w:r>
              <w:t>Supervisor</w:t>
            </w: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Supervisor</w:t>
            </w: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Telmex</w:t>
            </w:r>
          </w:p>
          <w:p w14:paraId="52111580" w14:textId="59555125" w:rsidR="000167C7" w:rsidRPr="00665F95" w:rsidRDefault="000167C7" w:rsidP="00665F95">
            <w:pPr>
              <w:spacing w:line="216" w:lineRule="auto"/>
            </w:pPr>
            <w:r>
              <w:t>Atendía a los clientes que mis compañeros me pasaban, escalaba casos de falla masiva</w:t>
            </w:r>
            <w:r w:rsidR="005C1E95">
              <w:t xml:space="preserve">, además de ayudar a configurar módems </w:t>
            </w:r>
          </w:p>
          <w:sdt>
            <w:sdtPr>
              <w:id w:val="-1554227259"/>
              <w:placeholder>
                <w:docPart w:val="FC8A1C23E5534B57B1F7DCB97A34669A"/>
              </w:placeholder>
              <w:temporary/>
              <w:showingPlcHdr/>
              <w15:appearance w15:val="hidden"/>
            </w:sdtPr>
            <w:sdtEndPr/>
            <w:sdtContent>
              <w:p w14:paraId="67B02218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6B18E090" w14:textId="35833D19" w:rsidR="003D1B71" w:rsidRPr="00665F95" w:rsidRDefault="00837C31" w:rsidP="00665F95">
            <w:pPr>
              <w:pStyle w:val="Nombredelaescuela"/>
              <w:spacing w:line="216" w:lineRule="auto"/>
            </w:pPr>
            <w:r>
              <w:t>ESCA Santo Tomas</w:t>
            </w:r>
            <w:r w:rsidR="003D1B71" w:rsidRPr="00665F95">
              <w:rPr>
                <w:lang w:bidi="es-ES"/>
              </w:rPr>
              <w:t xml:space="preserve">, </w:t>
            </w:r>
            <w:r>
              <w:t>Naucalpan</w:t>
            </w:r>
          </w:p>
          <w:p w14:paraId="346BD918" w14:textId="563C1345" w:rsidR="003D1B71" w:rsidRPr="00665F95" w:rsidRDefault="005C1E95" w:rsidP="00665F95">
            <w:pPr>
              <w:pStyle w:val="Listaconvietas"/>
              <w:spacing w:line="216" w:lineRule="auto"/>
            </w:pPr>
            <w:r>
              <w:t xml:space="preserve">Tengo una licenciatura, una maestría y doctorado en administración y contador publico </w:t>
            </w:r>
          </w:p>
          <w:sdt>
            <w:sdtPr>
              <w:id w:val="-1730222568"/>
              <w:placeholder>
                <w:docPart w:val="8D96D3083E854100BA5742C421173C3F"/>
              </w:placeholder>
              <w:temporary/>
              <w:showingPlcHdr/>
              <w15:appearance w15:val="hidden"/>
            </w:sdtPr>
            <w:sdtEndPr/>
            <w:sdtContent>
              <w:p w14:paraId="28742D09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0BF07868" w14:textId="4999ABC8" w:rsidR="003D1B71" w:rsidRPr="00665F95" w:rsidRDefault="005C1E95" w:rsidP="00665F95">
            <w:pPr>
              <w:spacing w:line="216" w:lineRule="auto"/>
            </w:pPr>
            <w:r>
              <w:t>Se trabajar en equipo además de que se comunicarme y hacer contactos de manera efectiva y amable, sobre todo soy muy amigable</w:t>
            </w:r>
          </w:p>
          <w:sdt>
            <w:sdtPr>
              <w:id w:val="-278101685"/>
              <w:placeholder>
                <w:docPart w:val="CC04CBD15E2A486E81B2F4314C225F1E"/>
              </w:placeholder>
              <w:temporary/>
              <w:showingPlcHdr/>
              <w15:appearance w15:val="hidden"/>
            </w:sdtPr>
            <w:sdtEndPr/>
            <w:sdtContent>
              <w:p w14:paraId="2347E1DC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6AF1AB14" w14:textId="77777777" w:rsidR="003D1B71" w:rsidRDefault="005C1E95" w:rsidP="00665F95">
            <w:pPr>
              <w:spacing w:line="216" w:lineRule="auto"/>
            </w:pPr>
            <w:r>
              <w:t>Se liderar a un equipo, para tener un orden en concreto, además de que se como impartir un orden en cada momento</w:t>
            </w:r>
          </w:p>
          <w:p w14:paraId="42D30C73" w14:textId="77777777" w:rsidR="005C1E95" w:rsidRDefault="005C1E95" w:rsidP="00665F95">
            <w:pPr>
              <w:spacing w:line="216" w:lineRule="auto"/>
            </w:pPr>
          </w:p>
          <w:p w14:paraId="262B3E4F" w14:textId="77777777" w:rsidR="005C1E95" w:rsidRDefault="005C1E95" w:rsidP="00665F95">
            <w:pPr>
              <w:spacing w:line="216" w:lineRule="auto"/>
            </w:pPr>
          </w:p>
          <w:p w14:paraId="3EF9B719" w14:textId="77777777" w:rsidR="005C1E95" w:rsidRDefault="005C1E95" w:rsidP="00665F95">
            <w:pPr>
              <w:spacing w:line="216" w:lineRule="auto"/>
            </w:pPr>
          </w:p>
          <w:p w14:paraId="3B835278" w14:textId="77777777" w:rsidR="005C1E95" w:rsidRDefault="005C1E95" w:rsidP="00665F95">
            <w:pPr>
              <w:spacing w:line="216" w:lineRule="auto"/>
            </w:pPr>
          </w:p>
          <w:p w14:paraId="664C0335" w14:textId="77777777" w:rsidR="005C1E95" w:rsidRDefault="005C1E95" w:rsidP="00665F95">
            <w:pPr>
              <w:spacing w:line="216" w:lineRule="auto"/>
            </w:pPr>
          </w:p>
          <w:p w14:paraId="37D2FFCB" w14:textId="77777777" w:rsidR="005C1E95" w:rsidRDefault="005C1E95" w:rsidP="00665F95">
            <w:pPr>
              <w:spacing w:line="216" w:lineRule="auto"/>
            </w:pPr>
          </w:p>
          <w:p w14:paraId="0A58B384" w14:textId="0D23F74D" w:rsidR="005C1E95" w:rsidRPr="005C1E95" w:rsidRDefault="005C1E95" w:rsidP="00665F95">
            <w:pPr>
              <w:spacing w:line="216" w:lineRule="auto"/>
            </w:pPr>
          </w:p>
        </w:tc>
      </w:tr>
      <w:tr w:rsidR="003D1B71" w:rsidRPr="00CA16E3" w14:paraId="74742F8A" w14:textId="77777777" w:rsidTr="003D1B71">
        <w:trPr>
          <w:trHeight w:val="1164"/>
        </w:trPr>
        <w:tc>
          <w:tcPr>
            <w:tcW w:w="720" w:type="dxa"/>
          </w:tcPr>
          <w:p w14:paraId="70620E5B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CCDA8E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78D66D4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2B2D4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E35742C" w14:textId="77777777" w:rsidTr="003D1B71">
        <w:trPr>
          <w:trHeight w:val="543"/>
        </w:trPr>
        <w:tc>
          <w:tcPr>
            <w:tcW w:w="720" w:type="dxa"/>
          </w:tcPr>
          <w:p w14:paraId="2850B6E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B8643E4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EBE7940" wp14:editId="4C3E821D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26191B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8E75899" w14:textId="6B3BF5AF" w:rsidR="003D1B71" w:rsidRPr="00CA16E3" w:rsidRDefault="000167C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Cuautitlán Izcalli</w:t>
            </w:r>
          </w:p>
          <w:p w14:paraId="4E3EA618" w14:textId="3E837CBB" w:rsidR="003D1B71" w:rsidRPr="00CA16E3" w:rsidRDefault="000167C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Estado de México 54720 </w:t>
            </w:r>
          </w:p>
        </w:tc>
        <w:tc>
          <w:tcPr>
            <w:tcW w:w="423" w:type="dxa"/>
            <w:vMerge/>
          </w:tcPr>
          <w:p w14:paraId="5476CF9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D07C5A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82A8E6C" w14:textId="77777777" w:rsidTr="003D1B71">
        <w:trPr>
          <w:trHeight w:val="183"/>
        </w:trPr>
        <w:tc>
          <w:tcPr>
            <w:tcW w:w="720" w:type="dxa"/>
          </w:tcPr>
          <w:p w14:paraId="43B6AF4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26FE55A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9BE995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00E85A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D383D78" w14:textId="77777777" w:rsidTr="003D1B71">
        <w:trPr>
          <w:trHeight w:val="624"/>
        </w:trPr>
        <w:tc>
          <w:tcPr>
            <w:tcW w:w="720" w:type="dxa"/>
          </w:tcPr>
          <w:p w14:paraId="33A6798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4914E5F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51261AA" wp14:editId="7D3963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028AB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5783E92" w14:textId="0665B394" w:rsidR="003D1B71" w:rsidRPr="00CA16E3" w:rsidRDefault="00837C3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5530746287</w:t>
            </w:r>
          </w:p>
        </w:tc>
        <w:tc>
          <w:tcPr>
            <w:tcW w:w="423" w:type="dxa"/>
            <w:vMerge/>
          </w:tcPr>
          <w:p w14:paraId="1105396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077565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77D9ED1" w14:textId="77777777" w:rsidTr="003D1B71">
        <w:trPr>
          <w:trHeight w:val="183"/>
        </w:trPr>
        <w:tc>
          <w:tcPr>
            <w:tcW w:w="720" w:type="dxa"/>
          </w:tcPr>
          <w:p w14:paraId="019AF3B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084AC7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CDA1EA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6D72A4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7C3EBB1" w14:textId="77777777" w:rsidTr="003D1B71">
        <w:trPr>
          <w:trHeight w:val="633"/>
        </w:trPr>
        <w:tc>
          <w:tcPr>
            <w:tcW w:w="720" w:type="dxa"/>
          </w:tcPr>
          <w:p w14:paraId="7942742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56F70F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D995DE3" wp14:editId="1FB38CA2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2B70F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F4D5108" w14:textId="720835CD" w:rsidR="003D1B71" w:rsidRPr="00CA16E3" w:rsidRDefault="00837C3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Antonio170604@outlook.com</w:t>
            </w:r>
          </w:p>
        </w:tc>
        <w:tc>
          <w:tcPr>
            <w:tcW w:w="423" w:type="dxa"/>
            <w:vMerge/>
          </w:tcPr>
          <w:p w14:paraId="742A543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6ED46D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6370A82" w14:textId="77777777" w:rsidTr="003D1B71">
        <w:trPr>
          <w:trHeight w:val="174"/>
        </w:trPr>
        <w:tc>
          <w:tcPr>
            <w:tcW w:w="720" w:type="dxa"/>
          </w:tcPr>
          <w:p w14:paraId="2235BE9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2DE7AA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C144EE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23E5E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9FBBCDA" w14:textId="77777777" w:rsidTr="003D1B71">
        <w:trPr>
          <w:trHeight w:val="633"/>
        </w:trPr>
        <w:tc>
          <w:tcPr>
            <w:tcW w:w="720" w:type="dxa"/>
          </w:tcPr>
          <w:p w14:paraId="189AFD4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F3AE1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626DB0C" wp14:editId="5BAE3E0A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733AB8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B6B6B25" w14:textId="108F8C32" w:rsidR="003D1B71" w:rsidRPr="00CA16E3" w:rsidRDefault="00837C31" w:rsidP="00380FD1">
            <w:pPr>
              <w:pStyle w:val="Informacin"/>
              <w:rPr>
                <w:lang w:val="es-ES_tradnl"/>
              </w:rPr>
            </w:pPr>
            <w:r w:rsidRPr="00837C31">
              <w:rPr>
                <w:lang w:val="es-ES_tradnl"/>
              </w:rPr>
              <w:t>https://github.com/session</w:t>
            </w:r>
          </w:p>
        </w:tc>
        <w:tc>
          <w:tcPr>
            <w:tcW w:w="423" w:type="dxa"/>
            <w:vMerge/>
          </w:tcPr>
          <w:p w14:paraId="62FA57C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905AE4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68A5F7A" w14:textId="77777777" w:rsidTr="00665F95">
        <w:trPr>
          <w:trHeight w:val="4071"/>
        </w:trPr>
        <w:tc>
          <w:tcPr>
            <w:tcW w:w="720" w:type="dxa"/>
          </w:tcPr>
          <w:p w14:paraId="3988AF9E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BC6119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089ED6B5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09F9E5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557D8610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8BD09" w14:textId="77777777" w:rsidR="00C81F6F" w:rsidRDefault="00C81F6F" w:rsidP="00590471">
      <w:r>
        <w:separator/>
      </w:r>
    </w:p>
  </w:endnote>
  <w:endnote w:type="continuationSeparator" w:id="0">
    <w:p w14:paraId="663980CD" w14:textId="77777777" w:rsidR="00C81F6F" w:rsidRDefault="00C81F6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4F908" w14:textId="77777777" w:rsidR="00C81F6F" w:rsidRDefault="00C81F6F" w:rsidP="00590471">
      <w:r>
        <w:separator/>
      </w:r>
    </w:p>
  </w:footnote>
  <w:footnote w:type="continuationSeparator" w:id="0">
    <w:p w14:paraId="5B214AD7" w14:textId="77777777" w:rsidR="00C81F6F" w:rsidRDefault="00C81F6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333D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0782835" wp14:editId="4CAB66E0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6B9095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31"/>
    <w:rsid w:val="000167C7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C1E95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37C31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81F6F"/>
    <w:rsid w:val="00CA16E3"/>
    <w:rsid w:val="00CE1E3D"/>
    <w:rsid w:val="00D0373F"/>
    <w:rsid w:val="00D053FA"/>
    <w:rsid w:val="00D81C00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6358E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lamas01\AppData\Local\Microsoft\Office\16.0\DTS\es-ES%7bDA1D64BD-A890-4383-B64F-C7E3B09C4DE7%7d\%7b7199D242-26E1-4819-9338-F53A5C8DBDA4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7C5D9661174D1292813228F79B1B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AD598-BFAC-4C69-BD26-9AB5C9A5D16B}"/>
      </w:docPartPr>
      <w:docPartBody>
        <w:p w:rsidR="00000000" w:rsidRDefault="00962BE0">
          <w:pPr>
            <w:pStyle w:val="C87C5D9661174D1292813228F79B1BF7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FC8A1C23E5534B57B1F7DCB97A3466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4E7D3-9D69-4FB3-895D-6770B7C829B3}"/>
      </w:docPartPr>
      <w:docPartBody>
        <w:p w:rsidR="00000000" w:rsidRDefault="00962BE0">
          <w:pPr>
            <w:pStyle w:val="FC8A1C23E5534B57B1F7DCB97A34669A"/>
          </w:pPr>
          <w:r w:rsidRPr="00F20161">
            <w:t>Formación</w:t>
          </w:r>
        </w:p>
      </w:docPartBody>
    </w:docPart>
    <w:docPart>
      <w:docPartPr>
        <w:name w:val="8D96D3083E854100BA5742C421173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F597C2-E536-44B6-95C0-AD12CF8D9575}"/>
      </w:docPartPr>
      <w:docPartBody>
        <w:p w:rsidR="00000000" w:rsidRDefault="00962BE0">
          <w:pPr>
            <w:pStyle w:val="8D96D3083E854100BA5742C421173C3F"/>
          </w:pPr>
          <w:r w:rsidRPr="00F20161">
            <w:t>Comunicación</w:t>
          </w:r>
        </w:p>
      </w:docPartBody>
    </w:docPart>
    <w:docPart>
      <w:docPartPr>
        <w:name w:val="CC04CBD15E2A486E81B2F4314C225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1CB7DB-9A6B-465A-A952-551343409705}"/>
      </w:docPartPr>
      <w:docPartBody>
        <w:p w:rsidR="00000000" w:rsidRDefault="00962BE0">
          <w:pPr>
            <w:pStyle w:val="CC04CBD15E2A486E81B2F4314C225F1E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E0"/>
    <w:rsid w:val="0096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D9E3DC744834552A7C3188631217D50">
    <w:name w:val="1D9E3DC744834552A7C3188631217D50"/>
  </w:style>
  <w:style w:type="paragraph" w:customStyle="1" w:styleId="E0A4036812B94898A733C709E6B8C30C">
    <w:name w:val="E0A4036812B94898A733C709E6B8C30C"/>
  </w:style>
  <w:style w:type="paragraph" w:customStyle="1" w:styleId="C87C5D9661174D1292813228F79B1BF7">
    <w:name w:val="C87C5D9661174D1292813228F79B1BF7"/>
  </w:style>
  <w:style w:type="paragraph" w:customStyle="1" w:styleId="8715C86EB46143BEB038E7E41488C2A8">
    <w:name w:val="8715C86EB46143BEB038E7E41488C2A8"/>
  </w:style>
  <w:style w:type="paragraph" w:customStyle="1" w:styleId="54C81C6896E149B1AAF4B6151D29F569">
    <w:name w:val="54C81C6896E149B1AAF4B6151D29F569"/>
  </w:style>
  <w:style w:type="paragraph" w:customStyle="1" w:styleId="F0BC27E2F5B34CB3B9631A03C3733C88">
    <w:name w:val="F0BC27E2F5B34CB3B9631A03C3733C88"/>
  </w:style>
  <w:style w:type="paragraph" w:customStyle="1" w:styleId="E25884818D3846BEA39E644BD83CBCBB">
    <w:name w:val="E25884818D3846BEA39E644BD83CBCBB"/>
  </w:style>
  <w:style w:type="paragraph" w:customStyle="1" w:styleId="9443A47C3B1C4697A22900C426DDD763">
    <w:name w:val="9443A47C3B1C4697A22900C426DDD763"/>
  </w:style>
  <w:style w:type="paragraph" w:customStyle="1" w:styleId="C1F0B68F48B0453BB0CEEA14E394E7A5">
    <w:name w:val="C1F0B68F48B0453BB0CEEA14E394E7A5"/>
  </w:style>
  <w:style w:type="paragraph" w:customStyle="1" w:styleId="B752AAB287DE4B42A0C46C8CA4EA41FB">
    <w:name w:val="B752AAB287DE4B42A0C46C8CA4EA41FB"/>
  </w:style>
  <w:style w:type="paragraph" w:customStyle="1" w:styleId="63638DA982B547428F741F3651EB501A">
    <w:name w:val="63638DA982B547428F741F3651EB501A"/>
  </w:style>
  <w:style w:type="paragraph" w:customStyle="1" w:styleId="519CA35AF8AC414C826281B7EA6EB56E">
    <w:name w:val="519CA35AF8AC414C826281B7EA6EB56E"/>
  </w:style>
  <w:style w:type="paragraph" w:customStyle="1" w:styleId="74162AE894EC440195A276C364F06C98">
    <w:name w:val="74162AE894EC440195A276C364F06C98"/>
  </w:style>
  <w:style w:type="paragraph" w:customStyle="1" w:styleId="301BD9E525724686A56261C84AA3BBA5">
    <w:name w:val="301BD9E525724686A56261C84AA3BBA5"/>
  </w:style>
  <w:style w:type="paragraph" w:customStyle="1" w:styleId="D917CDF222A845268DDBE452019F83C1">
    <w:name w:val="D917CDF222A845268DDBE452019F83C1"/>
  </w:style>
  <w:style w:type="paragraph" w:customStyle="1" w:styleId="3B15BE43341940AD9F682C9B7DD139EF">
    <w:name w:val="3B15BE43341940AD9F682C9B7DD139EF"/>
  </w:style>
  <w:style w:type="paragraph" w:customStyle="1" w:styleId="1BF4A00C9C924A0EBE01E4B6364105E9">
    <w:name w:val="1BF4A00C9C924A0EBE01E4B6364105E9"/>
  </w:style>
  <w:style w:type="paragraph" w:customStyle="1" w:styleId="745C5CED687241B88550E24010883897">
    <w:name w:val="745C5CED687241B88550E24010883897"/>
  </w:style>
  <w:style w:type="paragraph" w:customStyle="1" w:styleId="3BC3D2747A8342BE8DBBA0CE03B23A26">
    <w:name w:val="3BC3D2747A8342BE8DBBA0CE03B23A26"/>
  </w:style>
  <w:style w:type="paragraph" w:customStyle="1" w:styleId="FC8A1C23E5534B57B1F7DCB97A34669A">
    <w:name w:val="FC8A1C23E5534B57B1F7DCB97A34669A"/>
  </w:style>
  <w:style w:type="paragraph" w:customStyle="1" w:styleId="054C6C4275914B05AB413BF455F89060">
    <w:name w:val="054C6C4275914B05AB413BF455F89060"/>
  </w:style>
  <w:style w:type="paragraph" w:customStyle="1" w:styleId="979011777887456F9C3AF4C49582DC75">
    <w:name w:val="979011777887456F9C3AF4C49582DC75"/>
  </w:style>
  <w:style w:type="paragraph" w:customStyle="1" w:styleId="3B3EB602AC9643B3AA38D31EA5F23BFF">
    <w:name w:val="3B3EB602AC9643B3AA38D31EA5F23BFF"/>
  </w:style>
  <w:style w:type="paragraph" w:customStyle="1" w:styleId="8D96D3083E854100BA5742C421173C3F">
    <w:name w:val="8D96D3083E854100BA5742C421173C3F"/>
  </w:style>
  <w:style w:type="paragraph" w:customStyle="1" w:styleId="20783B4EDA0B4FFD88E321744E8A5501">
    <w:name w:val="20783B4EDA0B4FFD88E321744E8A5501"/>
  </w:style>
  <w:style w:type="paragraph" w:customStyle="1" w:styleId="CC04CBD15E2A486E81B2F4314C225F1E">
    <w:name w:val="CC04CBD15E2A486E81B2F4314C225F1E"/>
  </w:style>
  <w:style w:type="paragraph" w:customStyle="1" w:styleId="6DF04A58CDBB41E68324C18330A35689">
    <w:name w:val="6DF04A58CDBB41E68324C18330A35689"/>
  </w:style>
  <w:style w:type="paragraph" w:customStyle="1" w:styleId="12016D22C2A54EC0A18E15C9B7CB1568">
    <w:name w:val="12016D22C2A54EC0A18E15C9B7CB1568"/>
  </w:style>
  <w:style w:type="paragraph" w:customStyle="1" w:styleId="11A8870D534F40F097E7074D0B16608C">
    <w:name w:val="11A8870D534F40F097E7074D0B16608C"/>
  </w:style>
  <w:style w:type="paragraph" w:customStyle="1" w:styleId="9E81962F24F44D7584FAC5FAE8F87DBB">
    <w:name w:val="9E81962F24F44D7584FAC5FAE8F87DBB"/>
  </w:style>
  <w:style w:type="paragraph" w:customStyle="1" w:styleId="6D7E4E1F7DE2420EA0600D6FD218D021">
    <w:name w:val="6D7E4E1F7DE2420EA0600D6FD218D021"/>
  </w:style>
  <w:style w:type="paragraph" w:customStyle="1" w:styleId="70E831739A584D25B283FB1A5F13F245">
    <w:name w:val="70E831739A584D25B283FB1A5F13F245"/>
  </w:style>
  <w:style w:type="paragraph" w:customStyle="1" w:styleId="F5FF5373384E4596B517D801BE44FED1">
    <w:name w:val="F5FF5373384E4596B517D801BE44FED1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75F46AE1EA0D4AF5AB985CBBB30B329F">
    <w:name w:val="75F46AE1EA0D4AF5AB985CBBB30B32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{7199D242-26E1-4819-9338-F53A5C8DBDA4}tf78128832_win32</Template>
  <TotalTime>0</TotalTime>
  <Pages>1</Pages>
  <Words>153</Words>
  <Characters>842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2025-09-08T15:07:00Z</dcterms:created>
  <dcterms:modified xsi:type="dcterms:W3CDTF">2025-09-08T15:42:00Z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